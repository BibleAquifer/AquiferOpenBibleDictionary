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द्रुसिल्ला</w:t>
      </w:r>
      <w:r>
        <w:rPr>
          <w:lang w:val="hi_IN" w:bidi="hi_IN"/>
        </w:rPr>
      </w:r>
    </w:p>
    <w:p>
      <w:pPr/>
      <w:r>
        <w:rPr>
          <w:lang w:val="hi_IN" w:bidi="hi_IN"/>
        </w:rPr>
      </w:r>
      <w:r>
        <w:rPr>
          <w:lang w:val="hi_IN" w:bidi="hi_IN"/>
        </w:rPr>
        <w:t>यहूदिया राजा हेरोदेस अग्रिप्पा की तीसरी और सबसे छोटी बेटी। यहूदिनी, द्रुसिल्ला का जन्म लगभग 38 ईस्वी में हुआ था और उनकी दो बहनें थीं, बिरनीके और मरियामे। उसकी मंगनी कोमैगेने के राजकुमार एपीफानेस से हो गई, लेकिन यहूदी धर्म में परिवर्तित होने से इनकार करने के परिणामस्वरूप मंगनी टूट गई।</w:t>
      </w:r>
    </w:p>
    <w:p>
      <w:pPr/>
      <w:r>
        <w:rPr>
          <w:lang w:val="hi_IN" w:bidi="hi_IN"/>
        </w:rPr>
      </w:r>
      <w:r>
        <w:rPr>
          <w:lang w:val="hi_IN" w:bidi="hi_IN"/>
        </w:rPr>
        <w:t>द्रुसिल्ला के भाई अग्रिप्पा द्वितीय ने फिर उसकी शादी एमेसा के राजा अजीजुस से करवाई, जिन्होंने खतना करवाने के लिए सहमति दी। विवाह के तुरन्त बाद, यहूदिया के गैर-यहूदी गवर्नर फेलिक्स, 16 वर्षीय द्रुसिल्ला के प्रेम में पड़ गए। 54 ईस्वी के आसपास उसने उसे यहूदी व्यवस्था तोड़ने और अपने पति को छोड़कर उससे शादी करने के लिए राजी किया।</w:t>
      </w:r>
    </w:p>
    <w:p>
      <w:pPr/>
      <w:r>
        <w:rPr>
          <w:lang w:val="hi_IN" w:bidi="hi_IN"/>
        </w:rPr>
      </w:r>
      <w:r>
        <w:rPr>
          <w:lang w:val="hi_IN" w:bidi="hi_IN"/>
        </w:rPr>
        <w:t>जब पौलुस कैसरिया में कैद थे तब द्रुसिल्ला और फेलिक्स ने प्रेरित पौलुस के द्वारा सुसमाचार की घोषणा सुनी (</w:t>
      </w:r>
      <w:r>
        <w:rPr>
          <w:lang w:val="hi_IN" w:bidi="hi_IN"/>
        </w:rPr>
        <w:t>प्रेरि 24:24</w:t>
      </w:r>
      <w:r>
        <w:rPr>
          <w:lang w:val="hi_IN" w:bidi="hi_IN"/>
        </w:rPr>
        <w:t>)। उनका पुत्र, अग्रिप्पा, 79 ईस्वी में इतालियानी ज्वालामुखी वेसुवियस के फटने से नाश हो गया।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