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磚，磚窯</w:t>
      </w:r>
      <w:r>
        <w:rPr>
          <w:lang w:val="zh_TW" w:bidi="zh_TW"/>
        </w:rPr>
      </w:r>
    </w:p>
    <w:p>
      <w:pPr/>
      <w:r>
        <w:rPr>
          <w:lang w:val="zh_TW" w:bidi="zh_TW"/>
        </w:rPr>
      </w:r>
      <w:r>
        <w:rPr>
          <w:lang w:val="zh_TW" w:bidi="zh_TW"/>
        </w:rPr>
        <w:t>磚是一種長方形的泥塊，由泥土或黏土塑造成形，再經日曬乾燥或放入稱為磚窯的特殊窯爐燒製而成。磚用於建築物結構和鋪設人行道。在古代聖經世界中，磚是最常用的建築材料，尤其是在巴比倫（古代伊拉克）。希伯來文中「磚」這個詞語源自一個動詞，其意思是「潔白」，指的是製磚所用黏土的顏色。</w:t>
      </w:r>
    </w:p>
    <w:p>
      <w:pPr/>
      <w:r>
        <w:rPr>
          <w:lang w:val="zh_TW" w:bidi="zh_TW"/>
        </w:rPr>
      </w:r>
      <w:r>
        <w:rPr>
          <w:lang w:val="zh_TW" w:bidi="zh_TW"/>
        </w:rPr>
        <w:t>在巴比倫，建築工人很少能取得優質石材，因此石頭通常只用於建築物的小部分，例如門楣（門上方的水平支撐構件）、門檻和門軸。巴比倫的磚是用沼澤和沖積平原的泥土或黏土製成。工人先除去黏土中的小石子等雜質，再把切碎的稻草或青草混入黏土中。這些植物腐爛後會釋放酸性物質，使黏土更容易塑形。</w:t>
      </w:r>
    </w:p>
    <w:p>
      <w:pPr/>
      <w:r>
        <w:rPr>
          <w:lang w:val="zh_TW" w:bidi="zh_TW"/>
        </w:rPr>
      </w:r>
      <w:r>
        <w:rPr>
          <w:lang w:val="zh_TW" w:bidi="zh_TW"/>
        </w:rPr>
        <w:t>製磚的人加入水，再用腳反覆踩揉混合物，然後把它放進模具，製成邊長20至30.5公分（8至12英寸）、厚7至10公分（3至4英寸）的方形磚。工人常用木製印模，在磚上蓋上當時在位君王的名字。考古學家在巴比倫附近發現的一些磚，至今仍留有尼布甲尼撒王的印記。</w:t>
      </w:r>
    </w:p>
    <w:p>
      <w:pPr/>
      <w:r>
        <w:rPr>
          <w:lang w:val="zh_TW" w:bidi="zh_TW"/>
        </w:rPr>
      </w:r>
      <w:r>
        <w:rPr>
          <w:lang w:val="zh_TW" w:bidi="zh_TW"/>
        </w:rPr>
        <w:t>巴比倫的磚通常會放在磚窯裡燒製，而不是日曬乾燥。日曬磚遇到大雨容易損壞；經過燒製的磚則十分堅固。因此，燒製的磚多用於重要建築、路面和外牆。考古學家在巴比倫發現了許多古代磚窯。</w:t>
      </w:r>
    </w:p>
    <w:p>
      <w:pPr/>
      <w:r>
        <w:rPr>
          <w:lang w:val="zh_TW" w:bidi="zh_TW"/>
        </w:rPr>
      </w:r>
      <w:r>
        <w:rPr>
          <w:lang w:val="zh_TW" w:bidi="zh_TW"/>
        </w:rPr>
        <w:t>在古埃及，磚用來建造城牆、神廟和積貨城。然而，當地發現的磚窯很少。埃及的磚通常採用日曬乾燥，而不是燒製。有時，埃及人製磚不用稻草；但尼羅河的泥土製成的磚需要加入稻草，才能保持牢固。埃及的磚是長方形，大小不一，長約10至51公分（4至20英寸）、寬15至23公分（6至9英寸）、厚10至18公分（4至7英寸）。與巴比倫一樣，埃及的磚也常蓋上用來辨識的印記。</w:t>
      </w:r>
    </w:p>
    <w:p>
      <w:pPr/>
      <w:r>
        <w:rPr>
          <w:lang w:val="zh_TW" w:bidi="zh_TW"/>
        </w:rPr>
      </w:r>
      <w:r>
        <w:rPr>
          <w:lang w:val="zh_TW" w:bidi="zh_TW"/>
        </w:rPr>
        <w:t>埃及人認為製磚是低賤的工作，應由奴僕負責。因此，以色列人在埃及作奴僕期間就被迫製磚（</w:t>
      </w:r>
      <w:r>
        <w:rPr>
          <w:lang w:val="zh_TW" w:bidi="zh_TW"/>
        </w:rPr>
        <w:t>出1:11–14</w:t>
      </w:r>
      <w:r>
        <w:rPr>
          <w:lang w:val="zh_TW" w:bidi="zh_TW"/>
        </w:rPr>
        <w:t>，</w:t>
      </w:r>
      <w:r>
        <w:rPr>
          <w:lang w:val="zh_TW" w:bidi="zh_TW"/>
        </w:rPr>
        <w:t>5:6–19</w:t>
      </w:r>
      <w:r>
        <w:rPr>
          <w:lang w:val="zh_TW" w:bidi="zh_TW"/>
        </w:rPr>
        <w:t>）。後來，埃及人又要求他們在維持相同產量的同時，還要收集稻草，使他們遭受更大的痛苦。以色列人出埃及時，也把製磚的技術帶到了應許之地。</w:t>
      </w:r>
    </w:p>
    <w:p>
      <w:pPr/>
      <w:r>
        <w:rPr>
          <w:lang w:val="zh_TW" w:bidi="zh_TW"/>
        </w:rPr>
      </w:r>
      <w:r>
        <w:rPr>
          <w:i/>
          <w:lang w:val="zh_TW" w:bidi="zh_TW"/>
        </w:rPr>
        <w:t>另見</w:t>
      </w:r>
      <w:r>
        <w:rPr>
          <w:lang w:val="zh_TW" w:bidi="zh_TW"/>
        </w:rPr>
        <w:t xml:space="preserve"> </w:t>
      </w:r>
      <w:r>
        <w:rPr>
          <w:lang w:val="zh_TW" w:bidi="zh_TW"/>
        </w:rPr>
        <w:t>建築</w:t>
      </w:r>
      <w:r>
        <w:rPr>
          <w:lang w:val="zh_TW" w:bidi="zh_TW"/>
        </w:rPr>
        <w:t>；</w:t>
      </w:r>
      <w:r>
        <w:rPr>
          <w:lang w:val="zh_TW" w:bidi="zh_TW"/>
        </w:rPr>
        <w:t>陶器</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