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掃羅</w:t>
      </w:r>
      <w:r>
        <w:rPr>
          <w:lang w:val="zh_TW" w:bidi="zh_TW"/>
        </w:rPr>
      </w:r>
    </w:p>
    <w:p>
      <w:pPr/>
      <w:r>
        <w:rPr>
          <w:lang w:val="zh_TW" w:bidi="zh_TW"/>
        </w:rPr>
      </w:r>
      <w:r>
        <w:rPr>
          <w:lang w:val="zh_TW" w:bidi="zh_TW"/>
        </w:rPr>
        <w:t>這名字的意思是「求來的」，含有「向</w:t>
      </w:r>
      <w:r>
        <w:rPr>
          <w:i/>
          <w:lang w:val="zh_TW" w:bidi="zh_TW"/>
        </w:rPr>
        <w:t>神</w:t>
      </w:r>
      <w:r>
        <w:rPr>
          <w:lang w:val="zh_TW" w:bidi="zh_TW"/>
        </w:rPr>
        <w:t>求得」的意思。這個名字歷史悠久，在聖經出現之前已有人使用。敘利亞（古代以巴拉〔Ebla〕）馬爾迪赫遺址（Tell Mardikh）出土的公元前三千年文獻中已出現過這個名字；它似乎也曾在公元前二千年的敘利亞沿海城烏加里特（Ugarit）被使用。</w:t>
      </w:r>
    </w:p>
    <w:p>
      <w:pPr/>
      <w:r>
        <w:rPr>
          <w:lang w:val="zh_TW" w:bidi="zh_TW"/>
        </w:rPr>
      </w:r>
      <w:r>
        <w:rPr>
          <w:lang w:val="zh_TW" w:bidi="zh_TW"/>
        </w:rPr>
        <w:t>除了常見的拼寫方式（Saul）外，較早期的英文譯本有時會把這名字拼成Shaul。除了最著名的掃羅王之外，舊約聖經還提到另一位名叫掃羅（Shaul）的人，不過關於他的資料不多（參</w:t>
      </w:r>
      <w:r>
        <w:rPr>
          <w:i/>
          <w:lang w:val="zh_TW" w:bidi="zh_TW"/>
        </w:rPr>
        <w:t>掃羅〔Shaul〕</w:t>
      </w:r>
      <w:r>
        <w:rPr>
          <w:lang w:val="zh_TW" w:bidi="zh_TW"/>
        </w:rPr>
        <w:t>）。</w:t>
      </w:r>
    </w:p>
    <w:p>
      <w:pPr>
        <w:pStyle w:val="ListNumber"/>
        <w:numPr>
          <w:ilvl w:val="0"/>
          <w:numId w:val="14"/>
        </w:numPr>
        <w:spacing w:line="240" w:lineRule="auto"/>
        <w:ind w:left="720"/>
      </w:pPr>
      <w:r>
        <w:rPr>
          <w:lang w:val="zh_TW" w:bidi="zh_TW"/>
        </w:rPr>
      </w:r>
      <w:r>
        <w:rPr>
          <w:lang w:val="zh_TW" w:bidi="zh_TW"/>
        </w:rPr>
        <w:t>掃羅是以東的一位王，記載於一份古老的以東王名單中；他屬於早於以色列時代的以東（位於外約旦）諸王之一（</w:t>
      </w:r>
      <w:r>
        <w:rPr>
          <w:lang w:val="zh_TW" w:bidi="zh_TW"/>
        </w:rPr>
        <w:t>創36:37–38</w:t>
      </w:r>
      <w:r>
        <w:rPr>
          <w:lang w:val="zh_TW" w:bidi="zh_TW"/>
        </w:rPr>
        <w:t>；</w:t>
      </w:r>
      <w:r>
        <w:rPr>
          <w:lang w:val="zh_TW" w:bidi="zh_TW"/>
        </w:rPr>
        <w:t>代上1:48–49</w:t>
      </w:r>
      <w:r>
        <w:rPr>
          <w:lang w:val="zh_TW" w:bidi="zh_TW"/>
        </w:rPr>
        <w:t>）。經文說他來自「大河邊的利河伯」；這裡的「大河」可能是指以東附近的一條小河。</w:t>
      </w:r>
    </w:p>
    <w:p>
      <w:pPr>
        <w:pStyle w:val="ListNumber"/>
        <w:spacing w:line="240" w:lineRule="auto"/>
        <w:ind w:left="720"/>
      </w:pPr>
      <w:r>
        <w:rPr>
          <w:lang w:val="zh_TW" w:bidi="zh_TW"/>
        </w:rPr>
      </w:r>
      <w:r>
        <w:rPr>
          <w:lang w:val="zh_TW" w:bidi="zh_TW"/>
        </w:rPr>
        <w:t>掃羅，掃羅是以色列第一位君王，也是舊約聖經中最著名、記載最詳盡的同名人物。他屬於便雅憫支派。便雅憫支派是以色列較小的支派之一，其地業位於迦南城耶路撒冷的北面。他的父親是基士，亞別的兒子。掃羅出生於基比亞。這是一座位於山地的小城，距離耶路撒冷以北數英里。除了外出和率軍征戰之外，基比亞一直是掃羅終生居住的家鄉。掃羅有一位妻子亞希暖，以及五個兒女——三個兒子和兩個女兒（</w:t>
      </w:r>
      <w:r>
        <w:rPr>
          <w:lang w:val="zh_TW" w:bidi="zh_TW"/>
        </w:rPr>
        <w:t>撒上14:49–50</w:t>
      </w:r>
      <w:r>
        <w:rPr>
          <w:lang w:val="zh_TW" w:bidi="zh_TW"/>
        </w:rPr>
        <w:t>）。他最著名的兒子約拿單後來擔任高級軍事職務，協助掃羅。掃羅的三個兒子與他一同陣亡於戰場上（</w:t>
      </w:r>
      <w:r>
        <w:rPr>
          <w:lang w:val="zh_TW" w:bidi="zh_TW"/>
        </w:rPr>
        <w:t>31:2</w:t>
      </w:r>
      <w:r>
        <w:rPr>
          <w:lang w:val="zh_TW" w:bidi="zh_TW"/>
        </w:rPr>
        <w:t>）。在兩個女兒之中，較著名的是小女兒米甲；她後來嫁給大衛。</w:t>
        <w:br/>
      </w:r>
      <w:r>
        <w:rPr>
          <w:lang w:val="zh_TW" w:bidi="zh_TW"/>
        </w:rPr>
        <w:t>戰士掃羅</w:t>
        <w:br/>
      </w:r>
      <w:r>
        <w:rPr>
          <w:lang w:val="zh_TW" w:bidi="zh_TW"/>
        </w:rPr>
        <w:t>掃羅生活在以色列各支派歷史上的關鍵時期。雖然無法確定具體年代，但他活躍於公元前11世紀後半葉，並可能在約公元前1020年至1000年間作王。在掃羅登基之前，以色列各支派已瀕臨軍事崩潰。非利士人是一個軍事力量強大的民族，定居於地中海沿岸。他們不但在沿海地區站穩陣腳，還計劃向東擴張，進而控制整個巴勒斯坦。要達成這個目標，他們首先必須消滅定居在約旦河西山地和約旦河東地區的以色列人。以色列人缺乏強大而持久的軍事領導，因此非利士人對以色列的存續構成了嚴重威脅。</w:t>
        <w:br/>
      </w:r>
      <w:r>
        <w:rPr>
          <w:lang w:val="zh_TW" w:bidi="zh_TW"/>
        </w:rPr>
        <w:t>後來促成掃羅掌權的一場重大危機，是以色列軍隊在以便以謝附近、靠近亞弗的地方遭非利士人徹底擊敗（</w:t>
      </w:r>
      <w:r>
        <w:rPr>
          <w:lang w:val="zh_TW" w:bidi="zh_TW"/>
        </w:rPr>
        <w:t>撒上4:1–22</w:t>
      </w:r>
      <w:r>
        <w:rPr>
          <w:lang w:val="zh_TW" w:bidi="zh_TW"/>
        </w:rPr>
        <w:t>）。這場得勝使非利士人大致控制了約旦河西的以色列地區。他們又在所佔領的地區設立駐軍，藉此維持統治。非利士人擊敗以色列之後，以色列變得衰弱，使他們容易受到其它邊境敵人的攻擊。位於外約旦以色列地以東的亞捫人攻擊雅比城，並圍困該城（</w:t>
      </w:r>
      <w:r>
        <w:rPr>
          <w:lang w:val="zh_TW" w:bidi="zh_TW"/>
        </w:rPr>
        <w:t>11:1</w:t>
      </w:r>
      <w:r>
        <w:rPr>
          <w:lang w:val="zh_TW" w:bidi="zh_TW"/>
        </w:rPr>
        <w:t>）。掃羅召集一支由自願參戰的人組成的軍隊，解救了雅比的居民，並擊敗亞捫人（</w:t>
      </w:r>
      <w:r>
        <w:rPr>
          <w:lang w:val="zh_TW" w:bidi="zh_TW"/>
        </w:rPr>
        <w:t>11</w:t>
      </w:r>
      <w:r>
        <w:rPr>
          <w:lang w:val="zh_TW" w:bidi="zh_TW"/>
        </w:rPr>
        <w:t>節）。這件事之後，掃羅成為王。在此之前，撒母耳已經膏立他作百姓的君或領袖；而他在雅比之役得勝後，便在吉甲的聖所正式就任王位（</w:t>
      </w:r>
      <w:r>
        <w:rPr>
          <w:lang w:val="zh_TW" w:bidi="zh_TW"/>
        </w:rPr>
        <w:t>15</w:t>
      </w:r>
      <w:r>
        <w:rPr>
          <w:lang w:val="zh_TW" w:bidi="zh_TW"/>
        </w:rPr>
        <w:t>節）。</w:t>
        <w:br/>
      </w:r>
      <w:r>
        <w:rPr>
          <w:lang w:val="zh_TW" w:bidi="zh_TW"/>
        </w:rPr>
        <w:t>以色列人擊敗了亞捫人後，士氣大振，但並沒有消除非利士人所帶來的軍事危機和威脅。事實上，掃羅登基的地點本身就很有意義。吉甲位於靠近耶利哥的約旦河谷，人們選擇在那裡舉行登基儀式，部分原因是示羅原有的聖所已落入非利士人手中。吉甲是少數仍未受非利士人控制的地區之一。因此，如果掃羅的王位要有實際意義，他就必須立刻處理非利士人的威脅；否則，將不再有以色列讓他治理。</w:t>
        <w:br/>
      </w:r>
      <w:r>
        <w:rPr>
          <w:lang w:val="zh_TW" w:bidi="zh_TW"/>
        </w:rPr>
        <w:t>掃羅迅速採取行動。雖然今天已難以重建當時的詳細歷史經過，但聖經仍提供了掃羅對抗非利士人爭戰的大致輪廓。他先攻擊了基比亞的駐軍，後來又攻擊位於基比亞東北約6.4公里（4英里）的密抹駐軍（</w:t>
      </w:r>
      <w:r>
        <w:rPr>
          <w:lang w:val="zh_TW" w:bidi="zh_TW"/>
        </w:rPr>
        <w:t>撒上13:16–23</w:t>
      </w:r>
      <w:r>
        <w:rPr>
          <w:lang w:val="zh_TW" w:bidi="zh_TW"/>
        </w:rPr>
        <w:t>）。掃羅在密抹大大得勝，其中部分原因是得到兒子約拿單在爭戰中協助他。非利士軍兵潰敗，並從那一帶山區撤退（</w:t>
      </w:r>
      <w:r>
        <w:rPr>
          <w:lang w:val="zh_TW" w:bidi="zh_TW"/>
        </w:rPr>
        <w:t>14:15–23</w:t>
      </w:r>
      <w:r>
        <w:rPr>
          <w:lang w:val="zh_TW" w:bidi="zh_TW"/>
        </w:rPr>
        <w:t>）。掃羅以自己的家鄉基比亞作為軍事基地，並在那裡建造了一座堡壘。</w:t>
        <w:br/>
      </w:r>
      <w:r>
        <w:rPr>
          <w:lang w:val="zh_TW" w:bidi="zh_TW"/>
        </w:rPr>
        <w:t>在首次對抗非利士人的爭戰之後，掃羅多年來一直忙於各種軍事行動。他持續與東部邊境的仇敵交戰，尤其是位於死海東面的亞捫人和摩押人（</w:t>
      </w:r>
      <w:r>
        <w:rPr>
          <w:lang w:val="zh_TW" w:bidi="zh_TW"/>
        </w:rPr>
        <w:t>撒上14:47</w:t>
      </w:r>
      <w:r>
        <w:rPr>
          <w:lang w:val="zh_TW" w:bidi="zh_TW"/>
        </w:rPr>
        <w:t>）。他也在南部邊境對以色列人的宿敵亞瑪力人發動大規模爭戰（</w:t>
      </w:r>
      <w:r>
        <w:rPr>
          <w:lang w:val="zh_TW" w:bidi="zh_TW"/>
        </w:rPr>
        <w:t>15:7</w:t>
      </w:r>
      <w:r>
        <w:rPr>
          <w:lang w:val="zh_TW" w:bidi="zh_TW"/>
        </w:rPr>
        <w:t>），並且得勝。此外，在整個期間，他都必須時刻留意西部邊境非利士人的動向。</w:t>
        <w:br/>
      </w:r>
      <w:r>
        <w:rPr>
          <w:lang w:val="zh_TW" w:bidi="zh_TW"/>
        </w:rPr>
        <w:t>掃羅身為軍事統帥，面對一項極其艱鉅的任務。他的領土大多是山地，因此較容易防守。然而，他四面都被覬覦其土地的仇敵包圍。他缺乏充足的武器（因為非利士人控制了鐵器的供應）、沒有龐大的常備軍、各地之間聯絡不易，也未能得到全體以色列人的全力支持。在這樣極為不利的情況下，他仍然取得了數年的成功。然而，最終連他的軍事才能也無法再取得成功。</w:t>
        <w:br/>
      </w:r>
      <w:r>
        <w:rPr>
          <w:lang w:val="zh_TW" w:bidi="zh_TW"/>
        </w:rPr>
        <w:t>非利士人在亞弗附近集結了一支大軍（</w:t>
      </w:r>
      <w:r>
        <w:rPr>
          <w:lang w:val="zh_TW" w:bidi="zh_TW"/>
        </w:rPr>
        <w:t>撒上29:1</w:t>
      </w:r>
      <w:r>
        <w:rPr>
          <w:lang w:val="zh_TW" w:bidi="zh_TW"/>
        </w:rPr>
        <w:t>）。然而，他們沒有直接進攻掃羅的山地領土，反而先向北推進，然後從耶斯列附近防守薄弱的地點進入以色列境內（</w:t>
      </w:r>
      <w:r>
        <w:rPr>
          <w:lang w:val="zh_TW" w:bidi="zh_TW"/>
        </w:rPr>
        <w:t>11</w:t>
      </w:r>
      <w:r>
        <w:rPr>
          <w:lang w:val="zh_TW" w:bidi="zh_TW"/>
        </w:rPr>
        <w:t>節）。掃羅試圖召集足夠的兵力來應對非利士人的威脅，卻未能成功。由於準備不足、兵力有限，他仍在基利波山準備迎戰（</w:t>
      </w:r>
      <w:r>
        <w:rPr>
          <w:lang w:val="zh_TW" w:bidi="zh_TW"/>
        </w:rPr>
        <w:t>31:1</w:t>
      </w:r>
      <w:r>
        <w:rPr>
          <w:lang w:val="zh_TW" w:bidi="zh_TW"/>
        </w:rPr>
        <w:t>）。他本不該投入這場戰役，因為這場戰役根本沒有得勝的可能。他的兒子們在戰場上陣亡；掃羅為了不落在非利士人手中，便自殺身亡（</w:t>
      </w:r>
      <w:r>
        <w:rPr>
          <w:lang w:val="zh_TW" w:bidi="zh_TW"/>
        </w:rPr>
        <w:t>2–6</w:t>
      </w:r>
      <w:r>
        <w:rPr>
          <w:lang w:val="zh_TW" w:bidi="zh_TW"/>
        </w:rPr>
        <w:t>節）。</w:t>
        <w:br/>
      </w:r>
      <w:r>
        <w:rPr>
          <w:lang w:val="zh_TW" w:bidi="zh_TW"/>
        </w:rPr>
        <w:t>從軍事角度來看，掃羅是在危機時刻登上王位的。他曾避免災難臨到，並為自己的國爭取到一段喘息的時間。然而，他戰死的那場爭戰卻為以色列帶來災難。他死後留下的以色列，處境比他剛掌權時更為艱難。</w:t>
        <w:br/>
      </w:r>
      <w:r>
        <w:rPr>
          <w:lang w:val="zh_TW" w:bidi="zh_TW"/>
        </w:rPr>
        <w:t>君王掃羅</w:t>
        <w:br/>
      </w:r>
      <w:r>
        <w:rPr>
          <w:lang w:val="zh_TW" w:bidi="zh_TW"/>
        </w:rPr>
        <w:t>如果說掃羅作為以色列的軍事統帥已經面對艱鉅的任務，那麼作為以色列的君王，他所面對的挑戰更大。在掃羅之前，以色列一直沒有君王。以色列沒有王權，主要是出於宗教上的原因。神是以色列獨一真正的王；祂才是統治者（</w:t>
      </w:r>
      <w:r>
        <w:rPr>
          <w:lang w:val="zh_TW" w:bidi="zh_TW"/>
        </w:rPr>
        <w:t>出15:18</w:t>
      </w:r>
      <w:r>
        <w:rPr>
          <w:lang w:val="zh_TW" w:bidi="zh_TW"/>
        </w:rPr>
        <w:t>）。因此，雖然以色列早期歷史中曾出現一些擁有很大權力的領袖，例如摩西、約書亞和某些士師，但沒有人採用君王的稱號或職分。因為人們認為，這樣做會削弱神作為君王的核心地位。然而，律法已經為王權的出現作出安排（</w:t>
      </w:r>
      <w:r>
        <w:rPr>
          <w:lang w:val="zh_TW" w:bidi="zh_TW"/>
        </w:rPr>
        <w:t>申19:14–20</w:t>
      </w:r>
      <w:r>
        <w:rPr>
          <w:lang w:val="zh_TW" w:bidi="zh_TW"/>
        </w:rPr>
        <w:t>）；關於以色列的王權，</w:t>
      </w:r>
      <w:r>
        <w:rPr>
          <w:i/>
          <w:lang w:val="zh_TW" w:bidi="zh_TW"/>
        </w:rPr>
        <w:t>見</w:t>
      </w:r>
      <w:r>
        <w:rPr>
          <w:lang w:val="zh_TW" w:bidi="zh_TW"/>
        </w:rPr>
        <w:t xml:space="preserve"> 王，王權。</w:t>
        <w:br/>
      </w:r>
      <w:r>
        <w:rPr>
          <w:lang w:val="zh_TW" w:bidi="zh_TW"/>
        </w:rPr>
        <w:t>以色列之所以建立君主政體（monarchy），完全是出於現實需要；而這種需要正是非利士人持續不斷的軍事威脅所造成的。如果只是短暫的外敵威脅，設立一位臨時領袖（士師）便足以應付。然而，面對威脅以色列生存、長期而嚴重的危機，這種臨時措施無法解決問題。如果以色列要作為一個民族繼續存留下去（而事實上，他們當時幾乎無法存續下去），就必須建立一個中央軍事政府，對組成以色列的各支派擁有公認的權柄。因此，君主政體得以建立，掃羅也成為第一位君王，而他所面對的困難極其巨大。</w:t>
        <w:br/>
      </w:r>
      <w:r>
        <w:rPr>
          <w:lang w:val="zh_TW" w:bidi="zh_TW"/>
        </w:rPr>
        <w:t>由於以色列從未有過王國，因此沒有任何先例可循。掃羅的職責究竟是甚麼？首先，他的職責是軍事方面的，因為建立君主政體本來就是為了應付軍事威脅。在這方面，掃羅在統治初期相當成功。然而，除了軍事責任之外，掃羅作為君王還面對極其艱鉅的挑戰。按照希伯來人的神學觀念，許多以色列人從一開始就反對王權，這樣的反對幾乎是無可避免的。事實上，撒母耳雖然膏立掃羅，又主持他的登基儀式，但他對王權（</w:t>
      </w:r>
      <w:r>
        <w:rPr>
          <w:lang w:val="zh_TW" w:bidi="zh_TW"/>
        </w:rPr>
        <w:t>撒上8:6</w:t>
      </w:r>
      <w:r>
        <w:rPr>
          <w:lang w:val="zh_TW" w:bidi="zh_TW"/>
        </w:rPr>
        <w:t>）以及後來對掃羅本人（</w:t>
      </w:r>
      <w:r>
        <w:rPr>
          <w:lang w:val="zh_TW" w:bidi="zh_TW"/>
        </w:rPr>
        <w:t>15:23</w:t>
      </w:r>
      <w:r>
        <w:rPr>
          <w:lang w:val="zh_TW" w:bidi="zh_TW"/>
        </w:rPr>
        <w:t>）的態度，似乎並不十分明確。此外，沒有人清楚界定君王究竟可以做甚麼。他是軍事領袖，這一點很明確；但他是否也負有宗教方面的責任呢？雖然後人對掃羅的評價往往相當苛刻，但我們不應忽略他所承擔任務的艱難。單是軍事問題，就已足以使大多數傑出人物難以應付；然而，掃羅還必須塑造君王這個全新的角色。在實際施政方面，掃羅的領導相當樸實，也值得稱許。他不像許多東方君王那樣追求排場和奢華。他的宮廷規模很小，設在自己的軍事據點基比亞；幾乎沒有證據顯示那裡擁有龐大的財富。實際上，他沒有龐大的常備軍。他身邊只有少數親信，尤其是他的兒子約拿單和元帥押尼珥。他也留意並提拔有潛力的年輕人，例如大衛。與後來大衛和所羅門宮廷的輝煌相比，掃羅的宮廷顯得簡樸而樸實。然而，掃羅作為全國領袖，與膏立他的撒母耳發生了衝突。撒母耳在掃羅作王之前，對以色列一直具有重要影響力。雖然問題主要可能出在掃羅身上，但撒母耳似乎也沒有給予太多支持和幫助。有一次，撒母耳因掃羅在吉甲等待期間代行祭司職分獻祭，而嚴厲責備並定他的罪（</w:t>
      </w:r>
      <w:r>
        <w:rPr>
          <w:lang w:val="zh_TW" w:bidi="zh_TW"/>
        </w:rPr>
        <w:t>撒上13:8–15</w:t>
      </w:r>
      <w:r>
        <w:rPr>
          <w:lang w:val="zh_TW" w:bidi="zh_TW"/>
        </w:rPr>
        <w:t>）。這樣的責備無疑有其道理，但人們也能理解掃羅所面對的困境。君王究竟是否具有祭司的職責？這個問題當時並不明確。此外，掃羅當時正處於危急關頭。他已等候撒母耳七天；隨著日子一天天過去，軍中逃兵越來越多，兵力不斷減少。因此，掃羅採取了行動。他或許不能因此獲得開脫，但人們不難理解他的作法；而這件事本身也反映出，作為一國的第一位君王是何等困難。後來，在與亞瑪力人的戰事之後，撒母耳再次宣告神定了掃羅的罪。</w:t>
        <w:br/>
      </w:r>
      <w:r>
        <w:rPr>
          <w:lang w:val="zh_TW" w:bidi="zh_TW"/>
        </w:rPr>
        <w:t>掃羅是以色列的第一位君王，卻不是最偉大的君王。然而，無論人們怎樣批評掃羅的領導，都不應忽略他的長處。他面對了極其艱難的處境，並且在一段時間內取得了成功。能做到他所做到之事的人，其實寥寥可數。最終，掃羅以失敗告終；然而，如果繼承他王位的不是大衛，他的成就或許會得到更多肯定。大衛的恩賜和才能實在卓越非凡，以致掃羅那些較為平凡的成就相形見絀，人們記得的往往只剩下他的失敗。</w:t>
        <w:br/>
      </w:r>
      <w:r>
        <w:rPr>
          <w:lang w:val="zh_TW" w:bidi="zh_TW"/>
        </w:rPr>
        <w:t>掃羅其人</w:t>
        <w:br/>
      </w:r>
      <w:r>
        <w:rPr>
          <w:lang w:val="zh_TW" w:bidi="zh_TW"/>
        </w:rPr>
        <w:t>舊約聖經的作者以十分引人入勝的方式描寫掃羅的故事。有些舊約聖經人物的形象較為模糊，但掃羅卻是以一個有血有肉的人物形象呈現在讀者面前，無論是他的長處還是缺點，都清楚可見。從許多方面來看，掃羅是一位傑出的人物；然而，在他生命後期，他性格中的缺陷也越來越明顯。掃羅出身富裕家庭。聖經形容他身材高大、相貌俊美（</w:t>
      </w:r>
      <w:r>
        <w:rPr>
          <w:lang w:val="zh_TW" w:bidi="zh_TW"/>
        </w:rPr>
        <w:t>撒上9:1–2</w:t>
      </w:r>
      <w:r>
        <w:rPr>
          <w:lang w:val="zh_TW" w:bidi="zh_TW"/>
        </w:rPr>
        <w:t>）。他極有勇氣，而他在軍事上的成功，部分原因是他勇敢無懼。在作王初期，掃羅被描繪成一位本性寬厚的人。他善待朋友，忠於朋友；對那些反對他的人，也不輕易懷恨在心（</w:t>
      </w:r>
      <w:r>
        <w:rPr>
          <w:lang w:val="zh_TW" w:bidi="zh_TW"/>
        </w:rPr>
        <w:t>11:12–13</w:t>
      </w:r>
      <w:r>
        <w:rPr>
          <w:lang w:val="zh_TW" w:bidi="zh_TW"/>
        </w:rPr>
        <w:t>）。然而，在掃羅早年，真正使他剛強的，是他與神的關係。儘管他擁有許多天賦和才能，掃羅之所以成為王，是因為神揀選了他（</w:t>
      </w:r>
      <w:r>
        <w:rPr>
          <w:lang w:val="zh_TW" w:bidi="zh_TW"/>
        </w:rPr>
        <w:t>10:1</w:t>
      </w:r>
      <w:r>
        <w:rPr>
          <w:lang w:val="zh_TW" w:bidi="zh_TW"/>
        </w:rPr>
        <w:t>），也是因為「耶和華的靈」臨到他（</w:t>
      </w:r>
      <w:r>
        <w:rPr>
          <w:lang w:val="zh_TW" w:bidi="zh_TW"/>
        </w:rPr>
        <w:t>6</w:t>
      </w:r>
      <w:r>
        <w:rPr>
          <w:lang w:val="zh_TW" w:bidi="zh_TW"/>
        </w:rPr>
        <w:t>節）。</w:t>
        <w:br/>
      </w:r>
      <w:r>
        <w:rPr>
          <w:lang w:val="zh_TW" w:bidi="zh_TW"/>
        </w:rPr>
        <w:t>掃羅於其晚年發生了改變，使他成為一個充滿悲劇色彩、令人憐憫的人。掃羅與年輕的大衛之間的許多事件，讓人看見這種轉變。大衛原本是掃羅的朋友，後來掃羅卻視他為仇敵，並成為掃羅毫無根據的猜疑和不理性嫉妒的對象。掃羅有時神智清醒，有時卻陷入憂鬱和妄想。妄想影響了他的判斷能力。他不再專注於抵抗入侵的非利士人，反而把精力轉去追捕大衛。聖經作者把這種改變描述為「耶和華的靈離開掃羅」以及「有惡魔從耶和華那裡來擾亂他」（</w:t>
      </w:r>
      <w:r>
        <w:rPr>
          <w:lang w:val="zh_TW" w:bidi="zh_TW"/>
        </w:rPr>
        <w:t>撒上16:14</w:t>
      </w:r>
      <w:r>
        <w:rPr>
          <w:lang w:val="zh_TW" w:bidi="zh_TW"/>
        </w:rPr>
        <w:t>）。許多現代學者認為，這可能是某種精神疾病的開始，例如躁鬱症；其特徵是人有時精神旺盛、思路清晰，有時卻陷入嚴重的憂鬱和妄想。然而，對古代歷史人物進行心理分析存在一定風險，主要因為現存文獻資料很少足以支持這類分析。聖經作者則從神學角度解釋掃羅的改變：神的靈離開了他。若從人的角度來看，掃羅無力承擔擺在他面前那極其艱鉅的任務。這項責任過於複雜，使他不堪重負；而且他對那位把這重大責任交託給他的神，也失去了原有的信心。最終，掃羅的人生以悲劇告終。</w:t>
        <w:br/>
      </w:r>
      <w:r>
        <w:rPr>
          <w:i/>
          <w:lang w:val="zh_TW" w:bidi="zh_TW"/>
        </w:rPr>
        <w:t>另見</w:t>
      </w:r>
      <w:r>
        <w:rPr>
          <w:lang w:val="zh_TW" w:bidi="zh_TW"/>
        </w:rPr>
        <w:t xml:space="preserve"> </w:t>
      </w:r>
      <w:r>
        <w:rPr>
          <w:lang w:val="zh_TW" w:bidi="zh_TW"/>
        </w:rPr>
        <w:t>大衛</w:t>
      </w:r>
      <w:r>
        <w:rPr>
          <w:lang w:val="zh_TW" w:bidi="zh_TW"/>
        </w:rPr>
        <w:t>。</w:t>
      </w:r>
    </w:p>
    <w:p>
      <w:pPr>
        <w:pStyle w:val="ListNumber"/>
        <w:spacing w:line="240" w:lineRule="auto"/>
        <w:ind w:left="720"/>
      </w:pPr>
      <w:r>
        <w:rPr>
          <w:lang w:val="zh_TW" w:bidi="zh_TW"/>
        </w:rPr>
      </w:r>
      <w:r>
        <w:rPr>
          <w:lang w:val="zh_TW" w:bidi="zh_TW"/>
        </w:rPr>
        <w:t>新約聖經提到的掃羅，後來改名為保羅（</w:t>
      </w:r>
      <w:r>
        <w:rPr>
          <w:lang w:val="zh_TW" w:bidi="zh_TW"/>
        </w:rPr>
        <w:t>徒13:9</w:t>
      </w:r>
      <w:r>
        <w:rPr>
          <w:lang w:val="zh_TW" w:bidi="zh_TW"/>
        </w:rPr>
        <w:t>）。</w:t>
      </w:r>
      <w:r>
        <w:rPr>
          <w:i/>
          <w:lang w:val="zh_TW" w:bidi="zh_TW"/>
        </w:rPr>
        <w:t>見</w:t>
      </w:r>
      <w:r>
        <w:rPr>
          <w:lang w:val="zh_TW" w:bidi="zh_TW"/>
        </w:rPr>
        <w:t xml:space="preserve"> </w:t>
      </w:r>
      <w:r>
        <w:rPr>
          <w:lang w:val="zh_TW" w:bidi="zh_TW"/>
        </w:rPr>
        <w:t>使徒保羅</w:t>
      </w:r>
      <w:r>
        <w:rPr>
          <w:lang w:val="zh_TW" w:bidi="zh_TW"/>
        </w:rPr>
        <w:t>。</w:t>
      </w:r>
      <w:r>
        <w:rPr>
          <w:lang w:val="zh_TW" w:bidi="zh_TW"/>
        </w:rPr>
      </w:r>
      <w:r>
        <w:rPr>
          <w:lang w:val="zh_TW" w:bidi="zh_TW"/>
        </w:rPr>
      </w:r>
    </w:p>
    <w:p>
      <w:pPr/>
      <w:r>
        <w:rPr>
          <w:lang w:val="zh_TW" w:bidi="zh_TW"/>
        </w:rPr>
      </w:r>
    </w:p>
    <w:p>
      <w:pPr>
        <w:pStyle w:val="Heading2"/>
      </w:pPr>
      <w:r>
        <w:rPr>
          <w:lang w:val="zh_TW" w:bidi="zh_TW"/>
        </w:rPr>
        <w:t>掃羅</w:t>
      </w:r>
      <w:r>
        <w:rPr>
          <w:lang w:val="zh_TW" w:bidi="zh_TW"/>
        </w:rPr>
      </w:r>
    </w:p>
    <w:p>
      <w:pPr>
        <w:pStyle w:val="ListNumber"/>
        <w:numPr>
          <w:ilvl w:val="0"/>
          <w:numId w:val="15"/>
        </w:numPr>
        <w:spacing w:line="240" w:lineRule="auto"/>
        <w:ind w:left="720"/>
      </w:pPr>
      <w:r>
        <w:rPr>
          <w:lang w:val="zh_TW" w:bidi="zh_TW"/>
        </w:rPr>
      </w:r>
      <w:r>
        <w:rPr>
          <w:lang w:val="zh_TW" w:bidi="zh_TW"/>
        </w:rPr>
        <w:t>掃羅（Shaul）是以東王掃羅（Saul）的另一個名稱，見於</w:t>
      </w:r>
      <w:r>
        <w:rPr>
          <w:lang w:val="zh_TW" w:bidi="zh_TW"/>
        </w:rPr>
        <w:t>創世記三十六章37至38節</w:t>
      </w:r>
      <w:r>
        <w:rPr>
          <w:lang w:val="zh_TW" w:bidi="zh_TW"/>
        </w:rPr>
        <w:t>和</w:t>
      </w:r>
      <w:r>
        <w:rPr>
          <w:lang w:val="zh_TW" w:bidi="zh_TW"/>
        </w:rPr>
        <w:t>歷代志上一章48至49節</w:t>
      </w:r>
      <w:r>
        <w:rPr>
          <w:lang w:val="zh_TW" w:bidi="zh_TW"/>
        </w:rPr>
        <w:t>。</w:t>
      </w:r>
      <w:r>
        <w:rPr>
          <w:i/>
          <w:lang w:val="zh_TW" w:bidi="zh_TW"/>
        </w:rPr>
        <w:t xml:space="preserve">見 </w:t>
      </w:r>
      <w:r>
        <w:rPr>
          <w:lang w:val="zh_TW" w:bidi="zh_TW"/>
        </w:rPr>
        <w:t>掃羅 #1</w:t>
      </w:r>
      <w:r>
        <w:rPr>
          <w:lang w:val="zh_TW" w:bidi="zh_TW"/>
        </w:rPr>
        <w:t>。</w:t>
      </w:r>
    </w:p>
    <w:p>
      <w:pPr>
        <w:pStyle w:val="ListNumber"/>
        <w:spacing w:line="240" w:lineRule="auto"/>
        <w:ind w:left="720"/>
      </w:pPr>
      <w:r>
        <w:rPr>
          <w:lang w:val="zh_TW" w:bidi="zh_TW"/>
        </w:rPr>
      </w:r>
      <w:r>
        <w:rPr>
          <w:lang w:val="zh_TW" w:bidi="zh_TW"/>
        </w:rPr>
        <w:t>西緬與一位迦南婦人所生的兒子（</w:t>
      </w:r>
      <w:r>
        <w:rPr>
          <w:lang w:val="zh_TW" w:bidi="zh_TW"/>
        </w:rPr>
        <w:t>創46:10</w:t>
      </w:r>
      <w:r>
        <w:rPr>
          <w:lang w:val="zh_TW" w:bidi="zh_TW"/>
        </w:rPr>
        <w:t>；</w:t>
      </w:r>
      <w:r>
        <w:rPr>
          <w:lang w:val="zh_TW" w:bidi="zh_TW"/>
        </w:rPr>
        <w:t>出6:15</w:t>
      </w:r>
      <w:r>
        <w:rPr>
          <w:lang w:val="zh_TW" w:bidi="zh_TW"/>
        </w:rPr>
        <w:t>；</w:t>
      </w:r>
      <w:r>
        <w:rPr>
          <w:lang w:val="zh_TW" w:bidi="zh_TW"/>
        </w:rPr>
        <w:t>代上4:24</w:t>
      </w:r>
      <w:r>
        <w:rPr>
          <w:lang w:val="zh_TW" w:bidi="zh_TW"/>
        </w:rPr>
        <w:t>）。他是掃羅家族的族長（</w:t>
      </w:r>
      <w:r>
        <w:rPr>
          <w:lang w:val="zh_TW" w:bidi="zh_TW"/>
        </w:rPr>
        <w:t>民26:13</w:t>
      </w:r>
      <w:r>
        <w:rPr>
          <w:lang w:val="zh_TW" w:bidi="zh_TW"/>
        </w:rPr>
        <w:t>）。</w:t>
      </w:r>
    </w:p>
    <w:p>
      <w:pPr>
        <w:pStyle w:val="ListNumber"/>
        <w:spacing w:line="240" w:lineRule="auto"/>
        <w:ind w:left="720"/>
      </w:pPr>
      <w:r>
        <w:rPr>
          <w:lang w:val="zh_TW" w:bidi="zh_TW"/>
        </w:rPr>
      </w:r>
      <w:r>
        <w:rPr>
          <w:lang w:val="zh_TW" w:bidi="zh_TW"/>
        </w:rPr>
        <w:t>烏西雅的兒子（</w:t>
      </w:r>
      <w:r>
        <w:rPr>
          <w:lang w:val="zh_TW" w:bidi="zh_TW"/>
        </w:rPr>
        <w:t>代上6:24</w:t>
      </w:r>
      <w:r>
        <w:rPr>
          <w:lang w:val="zh_TW" w:bidi="zh_TW"/>
        </w:rPr>
        <w:t>；和合本譯為：少羅）。他是利未支派哥轄宗族的人。</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